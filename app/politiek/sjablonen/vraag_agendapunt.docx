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79EE7" w14:textId="77777777" w:rsidR="00F149E4" w:rsidRDefault="00F149E4" w:rsidP="00F149E4"/>
    <w:p w14:paraId="060D6929" w14:textId="77777777" w:rsidR="00F149E4" w:rsidRDefault="00F149E4" w:rsidP="00F149E4"/>
    <w:p w14:paraId="3A18C24E" w14:textId="77777777" w:rsidR="00F149E4" w:rsidRDefault="00F149E4" w:rsidP="00F149E4"/>
    <w:p w14:paraId="3B717505" w14:textId="77777777" w:rsidR="00F149E4" w:rsidRDefault="00F149E4" w:rsidP="00F149E4"/>
    <w:tbl>
      <w:tblPr>
        <w:tblW w:w="0" w:type="auto"/>
        <w:tblBorders>
          <w:bottom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54"/>
        <w:gridCol w:w="1872"/>
      </w:tblGrid>
      <w:tr w:rsidR="00F149E4" w:rsidRPr="00203A43" w14:paraId="25DF1398" w14:textId="77777777" w:rsidTr="005D7F47">
        <w:trPr>
          <w:trHeight w:val="340"/>
        </w:trPr>
        <w:tc>
          <w:tcPr>
            <w:tcW w:w="7848" w:type="dxa"/>
            <w:shd w:val="clear" w:color="auto" w:fill="auto"/>
          </w:tcPr>
          <w:p w14:paraId="46BE8F27" w14:textId="1B97DC44" w:rsidR="00F149E4" w:rsidRPr="00203A43" w:rsidRDefault="00872223" w:rsidP="005D7F4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</w:rPr>
              <w:t>Vragen bij een geagendeerd onderwerp</w:t>
            </w:r>
            <w:r w:rsidR="00F149E4" w:rsidRPr="00203A43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929" w:type="dxa"/>
            <w:shd w:val="clear" w:color="auto" w:fill="auto"/>
          </w:tcPr>
          <w:p w14:paraId="1786B51F" w14:textId="77777777" w:rsidR="00F149E4" w:rsidRPr="00203A43" w:rsidRDefault="00F149E4" w:rsidP="005D7F47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203A43">
              <w:rPr>
                <w:rFonts w:ascii="Arial" w:hAnsi="Arial" w:cs="Arial"/>
                <w:b/>
                <w:sz w:val="20"/>
                <w:szCs w:val="20"/>
              </w:rPr>
              <w:t>Gemeenteraad</w:t>
            </w:r>
          </w:p>
        </w:tc>
      </w:tr>
    </w:tbl>
    <w:p w14:paraId="79FF83EF" w14:textId="77777777" w:rsidR="00F149E4" w:rsidRDefault="00F149E4" w:rsidP="00F149E4">
      <w:pPr>
        <w:rPr>
          <w:rFonts w:ascii="Arial" w:hAnsi="Arial" w:cs="Arial"/>
          <w:sz w:val="20"/>
          <w:szCs w:val="20"/>
        </w:rPr>
      </w:pPr>
    </w:p>
    <w:p w14:paraId="27376118" w14:textId="37D2EDBA" w:rsidR="00872223" w:rsidRDefault="00872223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Vergadering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 w:rsidR="006C5CB0">
        <w:rPr>
          <w:rFonts w:ascii="Arial" w:hAnsi="Arial" w:cs="Arial"/>
          <w:b/>
          <w:bCs/>
          <w:sz w:val="20"/>
          <w:szCs w:val="20"/>
        </w:rPr>
        <w:t xml:space="preserve"> </w:t>
      </w:r>
      <w:r w:rsidR="00830E3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5A75603C" w14:textId="31F6B809" w:rsidR="00F149E4" w:rsidRPr="00A159CE" w:rsidRDefault="00872223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Agendapunt </w:t>
      </w:r>
      <w:r w:rsidR="00F149E4"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7D71409C" w14:textId="60FF0556" w:rsidR="00F149E4" w:rsidRPr="00F149E4" w:rsidRDefault="006077AD" w:rsidP="00F149E4">
      <w:pPr>
        <w:tabs>
          <w:tab w:val="left" w:pos="2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Ingekomen</w:t>
      </w:r>
      <w:r w:rsidR="00F149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3A5E0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746A2840" w14:textId="327CACCE" w:rsidR="008A5C89" w:rsidRDefault="008A5C89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Indiener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 w:rsidR="003A5E06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7CC89089" w14:textId="73FE1846" w:rsidR="00F149E4" w:rsidRPr="00F149E4" w:rsidRDefault="00F149E4" w:rsidP="00F149E4">
      <w:pPr>
        <w:tabs>
          <w:tab w:val="left" w:pos="241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Partij</w:t>
      </w:r>
      <w:r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3A5E06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2A3DB3A3" w14:textId="75F63388" w:rsidR="008A5C89" w:rsidRDefault="008A5C89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Portefeuillehouder</w:t>
      </w:r>
      <w:r>
        <w:rPr>
          <w:rFonts w:ascii="Arial" w:hAnsi="Arial" w:cs="Arial"/>
          <w:b/>
          <w:bCs/>
          <w:sz w:val="20"/>
          <w:szCs w:val="20"/>
        </w:rPr>
        <w:tab/>
        <w:t>:</w:t>
      </w:r>
      <w:r w:rsidR="003A5E06">
        <w:rPr>
          <w:rFonts w:ascii="Arial" w:hAnsi="Arial" w:cs="Arial"/>
          <w:b/>
          <w:bCs/>
          <w:sz w:val="20"/>
          <w:szCs w:val="20"/>
        </w:rPr>
        <w:t xml:space="preserve">  </w:t>
      </w:r>
    </w:p>
    <w:p w14:paraId="1175193A" w14:textId="773E4082" w:rsidR="00F149E4" w:rsidRDefault="00872223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Datum a</w:t>
      </w:r>
      <w:r w:rsidR="00F149E4">
        <w:rPr>
          <w:rFonts w:ascii="Arial" w:hAnsi="Arial" w:cs="Arial"/>
          <w:b/>
          <w:bCs/>
          <w:sz w:val="20"/>
          <w:szCs w:val="20"/>
        </w:rPr>
        <w:t xml:space="preserve">ntwoord </w:t>
      </w:r>
      <w:r w:rsidR="00F149E4">
        <w:rPr>
          <w:rFonts w:ascii="Arial" w:hAnsi="Arial" w:cs="Arial"/>
          <w:b/>
          <w:bCs/>
          <w:sz w:val="20"/>
          <w:szCs w:val="20"/>
        </w:rPr>
        <w:tab/>
        <w:t xml:space="preserve">: </w:t>
      </w:r>
    </w:p>
    <w:p w14:paraId="54559259" w14:textId="77777777" w:rsidR="00F149E4" w:rsidRPr="00A159CE" w:rsidRDefault="00F149E4" w:rsidP="00F149E4">
      <w:pPr>
        <w:tabs>
          <w:tab w:val="left" w:pos="2410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A5523" wp14:editId="7B20CDA5">
                <wp:simplePos x="0" y="0"/>
                <wp:positionH relativeFrom="margin">
                  <wp:align>right</wp:align>
                </wp:positionH>
                <wp:positionV relativeFrom="paragraph">
                  <wp:posOffset>49530</wp:posOffset>
                </wp:positionV>
                <wp:extent cx="6067425" cy="19050"/>
                <wp:effectExtent l="0" t="0" r="28575" b="19050"/>
                <wp:wrapNone/>
                <wp:docPr id="2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7425" cy="190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F8A830" id="Rechte verbindingslijn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6.55pt,3.9pt" to="904.3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1DC36B9" w14:textId="77777777" w:rsidR="00F149E4" w:rsidRPr="00203A43" w:rsidRDefault="00F149E4" w:rsidP="00F149E4">
      <w:pPr>
        <w:rPr>
          <w:rFonts w:ascii="Arial" w:hAnsi="Arial" w:cs="Arial"/>
          <w:sz w:val="20"/>
          <w:szCs w:val="20"/>
        </w:rPr>
      </w:pPr>
    </w:p>
    <w:p w14:paraId="44DDAE73" w14:textId="29A38575" w:rsidR="00F149E4" w:rsidRDefault="00E0703A" w:rsidP="00F149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vraag: </w:t>
      </w:r>
    </w:p>
    <w:p w14:paraId="1C136D5B" w14:textId="77777777" w:rsidR="003A5E06" w:rsidRDefault="003A5E06" w:rsidP="00F149E4">
      <w:pPr>
        <w:rPr>
          <w:rFonts w:ascii="Arial" w:hAnsi="Arial" w:cs="Arial"/>
          <w:sz w:val="20"/>
          <w:szCs w:val="20"/>
        </w:rPr>
      </w:pPr>
    </w:p>
    <w:p w14:paraId="3C130E8E" w14:textId="422228F7" w:rsidR="00872223" w:rsidRDefault="00872223" w:rsidP="00F149E4">
      <w:pPr>
        <w:rPr>
          <w:rFonts w:ascii="Arial" w:hAnsi="Arial" w:cs="Arial"/>
          <w:sz w:val="20"/>
          <w:szCs w:val="20"/>
        </w:rPr>
      </w:pPr>
    </w:p>
    <w:p w14:paraId="338A5B3B" w14:textId="5DDAB58E" w:rsidR="00872223" w:rsidRDefault="00872223" w:rsidP="00F149E4">
      <w:pPr>
        <w:pBdr>
          <w:bottom w:val="single" w:sz="6" w:space="1" w:color="auto"/>
        </w:pBdr>
        <w:rPr>
          <w:rFonts w:ascii="Arial" w:hAnsi="Arial" w:cs="Arial"/>
          <w:sz w:val="20"/>
          <w:szCs w:val="20"/>
        </w:rPr>
      </w:pPr>
    </w:p>
    <w:p w14:paraId="49B5CE1F" w14:textId="77777777" w:rsidR="00F149E4" w:rsidRPr="00872223" w:rsidRDefault="00F149E4" w:rsidP="00F149E4">
      <w:pPr>
        <w:rPr>
          <w:rFonts w:ascii="Arial" w:hAnsi="Arial" w:cs="Arial"/>
        </w:rPr>
      </w:pPr>
    </w:p>
    <w:p w14:paraId="7C01E3E6" w14:textId="3A82DF1A" w:rsidR="00F149E4" w:rsidRPr="00872223" w:rsidRDefault="00F149E4" w:rsidP="00F149E4">
      <w:pPr>
        <w:rPr>
          <w:rFonts w:ascii="Arial" w:hAnsi="Arial" w:cs="Arial"/>
          <w:sz w:val="20"/>
          <w:szCs w:val="20"/>
        </w:rPr>
      </w:pPr>
      <w:r w:rsidRPr="00872223">
        <w:rPr>
          <w:rFonts w:ascii="Arial" w:hAnsi="Arial" w:cs="Arial"/>
          <w:sz w:val="20"/>
          <w:szCs w:val="20"/>
        </w:rPr>
        <w:t xml:space="preserve">Het antwoord: </w:t>
      </w:r>
    </w:p>
    <w:p w14:paraId="6F90E4CA" w14:textId="77777777" w:rsidR="00F149E4" w:rsidRDefault="00F149E4" w:rsidP="00F149E4"/>
    <w:p w14:paraId="67CBF381" w14:textId="77777777" w:rsidR="00A00F26" w:rsidRDefault="00A00F26" w:rsidP="00A00F26">
      <w:pPr>
        <w:rPr>
          <w:rFonts w:ascii="Arial" w:hAnsi="Arial" w:cs="Arial"/>
          <w:color w:val="000000"/>
          <w:sz w:val="20"/>
          <w:szCs w:val="20"/>
        </w:rPr>
      </w:pPr>
    </w:p>
    <w:p w14:paraId="4251B58B" w14:textId="4A6676DF" w:rsidR="005333F9" w:rsidRPr="00DF3F13" w:rsidRDefault="00A00F26" w:rsidP="00DF3F13">
      <w:pPr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i/>
          <w:iCs/>
          <w:color w:val="FF0000"/>
          <w:sz w:val="20"/>
          <w:szCs w:val="20"/>
        </w:rPr>
        <w:t>(Let op: herhaal de vragen puntsgewijs en maak de gehele vraag-antwoord-reeks cursief)</w:t>
      </w:r>
    </w:p>
    <w:sectPr w:rsidR="005333F9" w:rsidRPr="00DF3F1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5C3FE" w14:textId="77777777" w:rsidR="00BC0D87" w:rsidRDefault="00BC0D87" w:rsidP="002212D2">
      <w:r>
        <w:separator/>
      </w:r>
    </w:p>
  </w:endnote>
  <w:endnote w:type="continuationSeparator" w:id="0">
    <w:p w14:paraId="71524E64" w14:textId="77777777" w:rsidR="00BC0D87" w:rsidRDefault="00BC0D87" w:rsidP="00221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9F506" w14:textId="77777777" w:rsidR="002212D2" w:rsidRDefault="002212D2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526AC" w14:textId="77777777" w:rsidR="002212D2" w:rsidRDefault="002212D2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67320" w14:textId="77777777" w:rsidR="002212D2" w:rsidRDefault="002212D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96AA5" w14:textId="77777777" w:rsidR="00BC0D87" w:rsidRDefault="00BC0D87" w:rsidP="002212D2">
      <w:r>
        <w:separator/>
      </w:r>
    </w:p>
  </w:footnote>
  <w:footnote w:type="continuationSeparator" w:id="0">
    <w:p w14:paraId="0580ECD4" w14:textId="77777777" w:rsidR="00BC0D87" w:rsidRDefault="00BC0D87" w:rsidP="00221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D1592" w14:textId="77777777" w:rsidR="002212D2" w:rsidRDefault="002212D2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B932E" w14:textId="3C15C8E0" w:rsidR="002212D2" w:rsidRDefault="002212D2" w:rsidP="002212D2">
    <w:pPr>
      <w:pStyle w:val="Koptekst"/>
      <w:jc w:val="right"/>
    </w:pPr>
    <w:r>
      <w:rPr>
        <w:noProof/>
      </w:rPr>
      <w:drawing>
        <wp:inline distT="0" distB="0" distL="0" distR="0" wp14:anchorId="705888A3" wp14:editId="53032E58">
          <wp:extent cx="3347085" cy="591185"/>
          <wp:effectExtent l="0" t="0" r="5715" b="0"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708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A52C8" w14:textId="77777777" w:rsidR="002212D2" w:rsidRDefault="002212D2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E4"/>
    <w:rsid w:val="00150988"/>
    <w:rsid w:val="002212D2"/>
    <w:rsid w:val="002E15CC"/>
    <w:rsid w:val="003A5E06"/>
    <w:rsid w:val="005333F9"/>
    <w:rsid w:val="00560A8D"/>
    <w:rsid w:val="006077AD"/>
    <w:rsid w:val="006C5CB0"/>
    <w:rsid w:val="007031DC"/>
    <w:rsid w:val="007544CF"/>
    <w:rsid w:val="00817B15"/>
    <w:rsid w:val="00830E36"/>
    <w:rsid w:val="00872223"/>
    <w:rsid w:val="008A5C89"/>
    <w:rsid w:val="008B3558"/>
    <w:rsid w:val="0097317E"/>
    <w:rsid w:val="00A00F26"/>
    <w:rsid w:val="00A546DA"/>
    <w:rsid w:val="00BC0D87"/>
    <w:rsid w:val="00C2111F"/>
    <w:rsid w:val="00C245C2"/>
    <w:rsid w:val="00DF3F13"/>
    <w:rsid w:val="00E0703A"/>
    <w:rsid w:val="00E42832"/>
    <w:rsid w:val="00F1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24D5E"/>
  <w15:chartTrackingRefBased/>
  <w15:docId w15:val="{EAD125B5-CE12-4040-A280-5BF2BB49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149E4"/>
    <w:pPr>
      <w:spacing w:after="0" w:line="240" w:lineRule="auto"/>
    </w:pPr>
    <w:rPr>
      <w:rFonts w:ascii="Calibri" w:hAnsi="Calibri" w:cs="Calibri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ekstzonderopmaak">
    <w:name w:val="Plain Text"/>
    <w:basedOn w:val="Standaard"/>
    <w:link w:val="TekstzonderopmaakChar"/>
    <w:uiPriority w:val="99"/>
    <w:unhideWhenUsed/>
    <w:rsid w:val="00F149E4"/>
    <w:rPr>
      <w:rFonts w:cstheme="minorBidi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F149E4"/>
    <w:rPr>
      <w:rFonts w:ascii="Calibri" w:hAnsi="Calibri"/>
      <w:szCs w:val="21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2212D2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2212D2"/>
    <w:rPr>
      <w:rFonts w:ascii="Calibri" w:hAnsi="Calibri" w:cs="Calibri"/>
    </w:rPr>
  </w:style>
  <w:style w:type="paragraph" w:styleId="Voettekst">
    <w:name w:val="footer"/>
    <w:basedOn w:val="Standaard"/>
    <w:link w:val="VoettekstChar"/>
    <w:uiPriority w:val="99"/>
    <w:unhideWhenUsed/>
    <w:rsid w:val="002212D2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2212D2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ta.Swinkels\AppData\Local\Temp\Templafy\WordVsto\xl2pind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5DFACAD691EC4783BBDF55F1F635D9" ma:contentTypeVersion="16" ma:contentTypeDescription="Een nieuw document maken." ma:contentTypeScope="" ma:versionID="f6e18a7c3b12e150c2c37b1bfc01240d">
  <xsd:schema xmlns:xsd="http://www.w3.org/2001/XMLSchema" xmlns:xs="http://www.w3.org/2001/XMLSchema" xmlns:p="http://schemas.microsoft.com/office/2006/metadata/properties" xmlns:ns2="d79a7951-c05a-4255-8fc2-420f71b97e68" xmlns:ns3="99a9c1a3-53d6-440e-b10f-052f94ad7d2c" targetNamespace="http://schemas.microsoft.com/office/2006/metadata/properties" ma:root="true" ma:fieldsID="8fe4806ae7dd63aac4699b2bb4417219" ns2:_="" ns3:_="">
    <xsd:import namespace="d79a7951-c05a-4255-8fc2-420f71b97e68"/>
    <xsd:import namespace="99a9c1a3-53d6-440e-b10f-052f94ad7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a7951-c05a-4255-8fc2-420f71b97e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af13432-8453-4b2c-bba2-7f692be7e3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9c1a3-53d6-440e-b10f-052f94ad7d2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03b98ec-6360-4458-8bd0-d24622318dd5}" ma:internalName="TaxCatchAll" ma:showField="CatchAllData" ma:web="99a9c1a3-53d6-440e-b10f-052f94ad7d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9a7951-c05a-4255-8fc2-420f71b97e68">
      <Terms xmlns="http://schemas.microsoft.com/office/infopath/2007/PartnerControls"/>
    </lcf76f155ced4ddcb4097134ff3c332f>
    <TaxCatchAll xmlns="99a9c1a3-53d6-440e-b10f-052f94ad7d2c" xsi:nil="true"/>
  </documentManagement>
</p:properties>
</file>

<file path=customXml/item5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948E1759-964A-4787-815E-D7C825BC2AC1}">
  <ds:schemaRefs/>
</ds:datastoreItem>
</file>

<file path=customXml/itemProps2.xml><?xml version="1.0" encoding="utf-8"?>
<ds:datastoreItem xmlns:ds="http://schemas.openxmlformats.org/officeDocument/2006/customXml" ds:itemID="{C1D9AAD2-6605-455C-AACC-A14204CA6297}"/>
</file>

<file path=customXml/itemProps3.xml><?xml version="1.0" encoding="utf-8"?>
<ds:datastoreItem xmlns:ds="http://schemas.openxmlformats.org/officeDocument/2006/customXml" ds:itemID="{87A65478-9046-445F-9E7C-2344FBD821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72458D-3ABC-4CD7-8C9A-C03F5A22A3C1}">
  <ds:schemaRefs>
    <ds:schemaRef ds:uri="http://schemas.microsoft.com/office/2006/metadata/properties"/>
    <ds:schemaRef ds:uri="http://schemas.microsoft.com/office/infopath/2007/PartnerControls"/>
    <ds:schemaRef ds:uri="d79a7951-c05a-4255-8fc2-420f71b97e68"/>
    <ds:schemaRef ds:uri="99a9c1a3-53d6-440e-b10f-052f94ad7d2c"/>
  </ds:schemaRefs>
</ds:datastoreItem>
</file>

<file path=customXml/itemProps5.xml><?xml version="1.0" encoding="utf-8"?>
<ds:datastoreItem xmlns:ds="http://schemas.openxmlformats.org/officeDocument/2006/customXml" ds:itemID="{B351868E-37AC-4A9A-BEA4-8B28F3A8D9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xl2pind2.dotx</Template>
  <TotalTime>26</TotalTime>
  <Pages>1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Swinkels, Meta</dc:creator>
  <cp:keywords/>
  <dc:description/>
  <cp:lastModifiedBy>Ceelen, Rian</cp:lastModifiedBy>
  <cp:revision>16</cp:revision>
  <cp:lastPrinted>2025-02-24T10:44:00Z</cp:lastPrinted>
  <dcterms:created xsi:type="dcterms:W3CDTF">2023-04-05T08:53:00Z</dcterms:created>
  <dcterms:modified xsi:type="dcterms:W3CDTF">2025-02-25T10:03:00Z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helmond</vt:lpwstr>
  </property>
  <property fmtid="{D5CDD505-2E9C-101B-9397-08002B2CF9AE}" pid="3" name="TemplafyTemplateId">
    <vt:lpwstr>638028112459780325</vt:lpwstr>
  </property>
  <property fmtid="{D5CDD505-2E9C-101B-9397-08002B2CF9AE}" pid="4" name="TemplafyUserProfileId">
    <vt:lpwstr>638109231123004031</vt:lpwstr>
  </property>
  <property fmtid="{D5CDD505-2E9C-101B-9397-08002B2CF9AE}" pid="5" name="TemplafyFromBlank">
    <vt:bool>true</vt:bool>
  </property>
  <property fmtid="{D5CDD505-2E9C-101B-9397-08002B2CF9AE}" pid="6" name="MSIP_Label_809b38bc-0ed8-48ce-ab09-5250aa17f0d6_Enabled">
    <vt:lpwstr>true</vt:lpwstr>
  </property>
  <property fmtid="{D5CDD505-2E9C-101B-9397-08002B2CF9AE}" pid="7" name="MSIP_Label_809b38bc-0ed8-48ce-ab09-5250aa17f0d6_SetDate">
    <vt:lpwstr>2023-04-05T07:21:44Z</vt:lpwstr>
  </property>
  <property fmtid="{D5CDD505-2E9C-101B-9397-08002B2CF9AE}" pid="8" name="MSIP_Label_809b38bc-0ed8-48ce-ab09-5250aa17f0d6_Method">
    <vt:lpwstr>Standard</vt:lpwstr>
  </property>
  <property fmtid="{D5CDD505-2E9C-101B-9397-08002B2CF9AE}" pid="9" name="MSIP_Label_809b38bc-0ed8-48ce-ab09-5250aa17f0d6_Name">
    <vt:lpwstr>Public</vt:lpwstr>
  </property>
  <property fmtid="{D5CDD505-2E9C-101B-9397-08002B2CF9AE}" pid="10" name="MSIP_Label_809b38bc-0ed8-48ce-ab09-5250aa17f0d6_SiteId">
    <vt:lpwstr>7f263ce8-b129-4c08-b21c-36d0ebea0d03</vt:lpwstr>
  </property>
  <property fmtid="{D5CDD505-2E9C-101B-9397-08002B2CF9AE}" pid="11" name="MSIP_Label_809b38bc-0ed8-48ce-ab09-5250aa17f0d6_ActionId">
    <vt:lpwstr>61f78a14-91c3-4a08-abde-8370b76080ef</vt:lpwstr>
  </property>
  <property fmtid="{D5CDD505-2E9C-101B-9397-08002B2CF9AE}" pid="12" name="MSIP_Label_809b38bc-0ed8-48ce-ab09-5250aa17f0d6_ContentBits">
    <vt:lpwstr>0</vt:lpwstr>
  </property>
  <property fmtid="{D5CDD505-2E9C-101B-9397-08002B2CF9AE}" pid="13" name="ContentTypeId">
    <vt:lpwstr>0x010100705DFACAD691EC4783BBDF55F1F635D9</vt:lpwstr>
  </property>
  <property fmtid="{D5CDD505-2E9C-101B-9397-08002B2CF9AE}" pid="14" name="MediaServiceImageTags">
    <vt:lpwstr/>
  </property>
</Properties>
</file>